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0EFB1" w14:textId="06015304" w:rsidR="00170C5B" w:rsidRPr="007D6D90" w:rsidRDefault="00170C5B">
      <w:pPr>
        <w:pStyle w:val="Name"/>
        <w:rPr>
          <w:color w:val="0070C0"/>
        </w:rPr>
      </w:pPr>
      <w:r w:rsidRPr="007D6D90">
        <w:rPr>
          <w:color w:val="0070C0"/>
        </w:rPr>
        <w:t xml:space="preserve">            </w:t>
      </w:r>
      <w:r w:rsidR="00E71133" w:rsidRPr="007D6D90">
        <w:rPr>
          <w:color w:val="0070C0"/>
        </w:rPr>
        <w:t>My</w:t>
      </w:r>
      <w:r w:rsidRPr="007D6D90">
        <w:rPr>
          <w:color w:val="0070C0"/>
        </w:rPr>
        <w:t xml:space="preserve"> cv</w:t>
      </w:r>
    </w:p>
    <w:p w14:paraId="4BDA4710" w14:textId="652B75F3" w:rsidR="00C50DE1" w:rsidRPr="007D6D90" w:rsidRDefault="00170C5B">
      <w:pPr>
        <w:pStyle w:val="Name"/>
        <w:rPr>
          <w:color w:val="0070C0"/>
        </w:rPr>
      </w:pPr>
      <w:r w:rsidRPr="007D6D90">
        <w:rPr>
          <w:color w:val="0070C0"/>
        </w:rPr>
        <w:t xml:space="preserve">    Brenda </w:t>
      </w:r>
      <w:r w:rsidR="00C50DE1" w:rsidRPr="007D6D90">
        <w:rPr>
          <w:color w:val="0070C0"/>
        </w:rPr>
        <w:t xml:space="preserve">Pamela </w:t>
      </w:r>
    </w:p>
    <w:p w14:paraId="694C4222" w14:textId="016B2161" w:rsidR="0059120E" w:rsidRPr="007D6D90" w:rsidRDefault="00994340">
      <w:pPr>
        <w:pStyle w:val="ContactInfo"/>
        <w:rPr>
          <w:b/>
          <w:color w:val="0070C0"/>
        </w:rPr>
      </w:pPr>
      <w:r w:rsidRPr="007D6D90">
        <w:rPr>
          <w:b/>
          <w:color w:val="0070C0"/>
        </w:rPr>
        <w:t>68-4022</w:t>
      </w:r>
      <w:r w:rsidR="00651AD1" w:rsidRPr="007D6D90">
        <w:rPr>
          <w:b/>
          <w:color w:val="0070C0"/>
        </w:rPr>
        <w:t>,</w:t>
      </w:r>
    </w:p>
    <w:p w14:paraId="7158D695" w14:textId="6C9C92EA" w:rsidR="005A4694" w:rsidRPr="007D6D90" w:rsidRDefault="005A4694">
      <w:pPr>
        <w:pStyle w:val="ContactInfo"/>
        <w:rPr>
          <w:b/>
          <w:color w:val="0070C0"/>
        </w:rPr>
      </w:pPr>
      <w:proofErr w:type="spellStart"/>
      <w:r w:rsidRPr="007D6D90">
        <w:rPr>
          <w:b/>
          <w:color w:val="0070C0"/>
        </w:rPr>
        <w:t>Kadongo</w:t>
      </w:r>
      <w:proofErr w:type="spellEnd"/>
      <w:r w:rsidRPr="007D6D90">
        <w:rPr>
          <w:b/>
          <w:color w:val="0070C0"/>
        </w:rPr>
        <w:t>.</w:t>
      </w:r>
    </w:p>
    <w:p w14:paraId="1F1DD5FC" w14:textId="1875D3D4" w:rsidR="002A456F" w:rsidRPr="007D6D90" w:rsidRDefault="00BB50E9">
      <w:pPr>
        <w:pStyle w:val="ContactInfo"/>
        <w:rPr>
          <w:b/>
          <w:color w:val="0070C0"/>
        </w:rPr>
      </w:pPr>
      <w:r w:rsidRPr="007D6D90">
        <w:rPr>
          <w:b/>
          <w:color w:val="0070C0"/>
        </w:rPr>
        <w:t>0758106190</w:t>
      </w:r>
    </w:p>
    <w:p w14:paraId="130C1BDA" w14:textId="60ABADA5" w:rsidR="00095287" w:rsidRDefault="00095287" w:rsidP="00B742BB">
      <w:pPr>
        <w:pStyle w:val="ContactInfo"/>
      </w:pPr>
      <w:hyperlink r:id="rId7" w:history="1"/>
      <w:hyperlink r:id="rId8" w:history="1">
        <w:r w:rsidR="0012606B" w:rsidRPr="001F6DAA">
          <w:rPr>
            <w:rStyle w:val="Hyperlink"/>
          </w:rPr>
          <w:t>brendapamela180@gmail.com</w:t>
        </w:r>
      </w:hyperlink>
    </w:p>
    <w:p w14:paraId="0EAFC326" w14:textId="77777777" w:rsidR="0012606B" w:rsidRDefault="0012606B" w:rsidP="00B742BB">
      <w:pPr>
        <w:pStyle w:val="ContactInfo"/>
      </w:pPr>
    </w:p>
    <w:p w14:paraId="737B06F6" w14:textId="3054D405" w:rsidR="0012606B" w:rsidRDefault="0012606B" w:rsidP="00B742BB">
      <w:pPr>
        <w:pStyle w:val="ContactInfo"/>
        <w:rPr>
          <w:b/>
          <w:color w:val="0070C0"/>
        </w:rPr>
      </w:pPr>
      <w:r w:rsidRPr="00F70B0A">
        <w:t>My</w:t>
      </w:r>
      <w:r>
        <w:t xml:space="preserve"> personal </w:t>
      </w:r>
      <w:r w:rsidR="00F05672">
        <w:t xml:space="preserve">details </w:t>
      </w:r>
    </w:p>
    <w:p w14:paraId="71EBCB2E" w14:textId="77777777" w:rsidR="00F05672" w:rsidRDefault="002E15CB" w:rsidP="00F05672">
      <w:pPr>
        <w:pStyle w:val="ContactInfo"/>
        <w:rPr>
          <w:b/>
          <w:color w:val="0070C0"/>
        </w:rPr>
      </w:pPr>
      <w:r w:rsidRPr="007D6D90">
        <w:rPr>
          <w:b/>
          <w:color w:val="0070C0"/>
        </w:rPr>
        <w:t xml:space="preserve">Name: Brenda </w:t>
      </w:r>
      <w:r w:rsidR="00AB0930" w:rsidRPr="007D6D90">
        <w:rPr>
          <w:b/>
          <w:color w:val="0070C0"/>
        </w:rPr>
        <w:t xml:space="preserve">Pamela </w:t>
      </w:r>
    </w:p>
    <w:p w14:paraId="7428CFA7" w14:textId="77777777" w:rsidR="00F05672" w:rsidRDefault="007D13ED" w:rsidP="00F05672">
      <w:pPr>
        <w:pStyle w:val="ContactInfo"/>
        <w:rPr>
          <w:b/>
          <w:color w:val="0070C0"/>
        </w:rPr>
      </w:pPr>
      <w:r w:rsidRPr="007D6D90">
        <w:rPr>
          <w:b/>
          <w:color w:val="0070C0"/>
        </w:rPr>
        <w:t>Nickname</w:t>
      </w:r>
      <w:r w:rsidR="00170C83" w:rsidRPr="007D6D90">
        <w:rPr>
          <w:b/>
          <w:color w:val="0070C0"/>
        </w:rPr>
        <w:t xml:space="preserve">: Precious </w:t>
      </w:r>
      <w:r w:rsidR="00B077E1" w:rsidRPr="007D6D90">
        <w:rPr>
          <w:b/>
          <w:color w:val="0070C0"/>
        </w:rPr>
        <w:t>Seth</w:t>
      </w:r>
    </w:p>
    <w:p w14:paraId="14F246AC" w14:textId="77777777" w:rsidR="008C23DB" w:rsidRDefault="00784513" w:rsidP="008C23DB">
      <w:pPr>
        <w:pStyle w:val="ContactInfo"/>
        <w:rPr>
          <w:b/>
          <w:color w:val="0070C0"/>
        </w:rPr>
      </w:pPr>
      <w:r w:rsidRPr="007D6D90">
        <w:rPr>
          <w:b/>
          <w:color w:val="0070C0"/>
        </w:rPr>
        <w:t xml:space="preserve">My love </w:t>
      </w:r>
      <w:r w:rsidRPr="007D6D90"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  <w:b/>
          <w:color w:val="0070C0"/>
        </w:rPr>
        <mc:AlternateContent>
          <mc:Choice Requires="w16se">
            <w16se:symEx w16se:font="Segoe UI Symbol" w16se:char="1F49E"/>
          </mc:Choice>
          <mc:Fallback>
            <w:t>💞</w:t>
          </mc:Fallback>
        </mc:AlternateContent>
      </w:r>
      <w:r w:rsidR="007D461C" w:rsidRPr="007D6D90">
        <w:rPr>
          <w:b/>
          <w:color w:val="0070C0"/>
        </w:rPr>
        <w:t xml:space="preserve">:Seth </w:t>
      </w:r>
      <w:proofErr w:type="spellStart"/>
      <w:r w:rsidR="007D461C" w:rsidRPr="007D6D90">
        <w:rPr>
          <w:b/>
          <w:color w:val="0070C0"/>
        </w:rPr>
        <w:t>Owino</w:t>
      </w:r>
      <w:proofErr w:type="spellEnd"/>
      <w:r w:rsidR="007D461C" w:rsidRPr="007D6D90">
        <w:rPr>
          <w:b/>
          <w:color w:val="0070C0"/>
        </w:rPr>
        <w:t xml:space="preserve"> </w:t>
      </w:r>
    </w:p>
    <w:p w14:paraId="502E50C4" w14:textId="77777777" w:rsidR="008C23DB" w:rsidRDefault="009032A9" w:rsidP="008C23DB">
      <w:pPr>
        <w:pStyle w:val="ContactInfo"/>
        <w:rPr>
          <w:b/>
          <w:color w:val="0070C0"/>
        </w:rPr>
      </w:pPr>
      <w:proofErr w:type="spellStart"/>
      <w:r w:rsidRPr="007D6D90">
        <w:rPr>
          <w:b/>
          <w:color w:val="0070C0"/>
        </w:rPr>
        <w:t>Nickname</w:t>
      </w:r>
      <w:r w:rsidR="00833BF2" w:rsidRPr="007D6D90">
        <w:rPr>
          <w:b/>
          <w:color w:val="0070C0"/>
        </w:rPr>
        <w:t>:</w:t>
      </w:r>
      <w:r w:rsidR="0022512B" w:rsidRPr="007D6D90">
        <w:rPr>
          <w:b/>
          <w:color w:val="0070C0"/>
        </w:rPr>
        <w:t>Seth</w:t>
      </w:r>
      <w:proofErr w:type="spellEnd"/>
      <w:r w:rsidR="0022512B" w:rsidRPr="007D6D90">
        <w:rPr>
          <w:b/>
          <w:color w:val="0070C0"/>
        </w:rPr>
        <w:t xml:space="preserve"> Precious </w:t>
      </w:r>
    </w:p>
    <w:p w14:paraId="3769E6D7" w14:textId="77777777" w:rsidR="00F8340F" w:rsidRDefault="00FA2D0D" w:rsidP="008C23DB">
      <w:pPr>
        <w:pStyle w:val="ContactInfo"/>
        <w:rPr>
          <w:b/>
          <w:color w:val="0070C0"/>
        </w:rPr>
      </w:pPr>
      <w:r w:rsidRPr="007D6D90">
        <w:rPr>
          <w:b/>
          <w:color w:val="0070C0"/>
        </w:rPr>
        <w:t>Id number:8546</w:t>
      </w:r>
      <w:r w:rsidR="004B6AAA" w:rsidRPr="007D6D90">
        <w:rPr>
          <w:b/>
          <w:color w:val="0070C0"/>
        </w:rPr>
        <w:t>53457</w:t>
      </w:r>
    </w:p>
    <w:p w14:paraId="2A9520FE" w14:textId="77777777" w:rsidR="00F8340F" w:rsidRDefault="00786163" w:rsidP="00F8340F">
      <w:pPr>
        <w:pStyle w:val="ContactInfo"/>
        <w:rPr>
          <w:b/>
          <w:color w:val="0070C0"/>
        </w:rPr>
      </w:pPr>
      <w:r w:rsidRPr="007D6D90">
        <w:rPr>
          <w:b/>
          <w:color w:val="0070C0"/>
        </w:rPr>
        <w:t>Mother</w:t>
      </w:r>
      <w:r w:rsidR="00B04CCC" w:rsidRPr="007D6D90">
        <w:rPr>
          <w:b/>
          <w:color w:val="0070C0"/>
        </w:rPr>
        <w:t xml:space="preserve">’s name: Dorothy </w:t>
      </w:r>
      <w:proofErr w:type="spellStart"/>
      <w:r w:rsidR="00B04CCC" w:rsidRPr="007D6D90">
        <w:rPr>
          <w:b/>
          <w:color w:val="0070C0"/>
        </w:rPr>
        <w:t>Atieno</w:t>
      </w:r>
      <w:proofErr w:type="spellEnd"/>
    </w:p>
    <w:p w14:paraId="216E3D1A" w14:textId="77777777" w:rsidR="009250D3" w:rsidRDefault="00EB7ABE" w:rsidP="00F8340F">
      <w:pPr>
        <w:pStyle w:val="ContactInfo"/>
        <w:rPr>
          <w:b/>
          <w:color w:val="0070C0"/>
        </w:rPr>
      </w:pPr>
      <w:r w:rsidRPr="007D6D90">
        <w:rPr>
          <w:b/>
          <w:color w:val="0070C0"/>
        </w:rPr>
        <w:t xml:space="preserve">Father’s name : Jared </w:t>
      </w:r>
      <w:proofErr w:type="spellStart"/>
      <w:r w:rsidR="009B608F" w:rsidRPr="007D6D90">
        <w:rPr>
          <w:b/>
          <w:color w:val="0070C0"/>
        </w:rPr>
        <w:t>Olo</w:t>
      </w:r>
      <w:r w:rsidR="00F8340F">
        <w:rPr>
          <w:b/>
          <w:color w:val="0070C0"/>
        </w:rPr>
        <w:t>o</w:t>
      </w:r>
      <w:proofErr w:type="spellEnd"/>
    </w:p>
    <w:p w14:paraId="0C4D0D30" w14:textId="5C55480D" w:rsidR="009250D3" w:rsidRDefault="009250D3" w:rsidP="00F8340F">
      <w:pPr>
        <w:pStyle w:val="ContactInfo"/>
        <w:rPr>
          <w:b/>
          <w:color w:val="0070C0"/>
        </w:rPr>
      </w:pPr>
    </w:p>
    <w:p w14:paraId="1C41D99F" w14:textId="4E281E61" w:rsidR="00541C41" w:rsidRDefault="0088498C" w:rsidP="00541C41">
      <w:pPr>
        <w:pStyle w:val="ContactInfo"/>
        <w:rPr>
          <w:color w:val="0070C0"/>
        </w:rPr>
      </w:pPr>
      <w:r w:rsidRPr="007D6D90">
        <w:rPr>
          <w:color w:val="0070C0"/>
        </w:rPr>
        <w:t xml:space="preserve">Professional </w:t>
      </w:r>
      <w:r w:rsidR="00240646" w:rsidRPr="007D6D90">
        <w:rPr>
          <w:color w:val="0070C0"/>
        </w:rPr>
        <w:t>summary</w:t>
      </w:r>
    </w:p>
    <w:p w14:paraId="705D2395" w14:textId="09FBCF06" w:rsidR="0059120E" w:rsidRDefault="0007553F" w:rsidP="00541C41">
      <w:pPr>
        <w:pStyle w:val="ContactInfo"/>
        <w:rPr>
          <w:b/>
          <w:color w:val="0070C0"/>
        </w:rPr>
      </w:pPr>
      <w:r w:rsidRPr="007D6D90">
        <w:rPr>
          <w:b/>
          <w:color w:val="0070C0"/>
        </w:rPr>
        <w:t>Bachelor of science in community development</w:t>
      </w:r>
    </w:p>
    <w:p w14:paraId="1C7F0B18" w14:textId="136CC53C" w:rsidR="003D7205" w:rsidRDefault="003D7205" w:rsidP="00541C41">
      <w:pPr>
        <w:pStyle w:val="ContactInfo"/>
        <w:rPr>
          <w:b/>
          <w:color w:val="0070C0"/>
        </w:rPr>
      </w:pPr>
      <w:r>
        <w:rPr>
          <w:b/>
          <w:color w:val="0070C0"/>
        </w:rPr>
        <w:t xml:space="preserve">Studying at Egerton University </w:t>
      </w:r>
    </w:p>
    <w:p w14:paraId="0DF4B67D" w14:textId="30BCA7A4" w:rsidR="001E19F2" w:rsidRDefault="003A52A4" w:rsidP="00541C41">
      <w:pPr>
        <w:pStyle w:val="ContactInfo"/>
        <w:rPr>
          <w:b/>
          <w:color w:val="0070C0"/>
        </w:rPr>
      </w:pPr>
      <w:r>
        <w:rPr>
          <w:b/>
          <w:noProof/>
          <w:color w:val="0070C0"/>
        </w:rPr>
        <w:drawing>
          <wp:anchor distT="0" distB="0" distL="114300" distR="114300" simplePos="0" relativeHeight="251659264" behindDoc="0" locked="0" layoutInCell="1" allowOverlap="1" wp14:anchorId="40C63B00" wp14:editId="0BB8B0D9">
            <wp:simplePos x="0" y="0"/>
            <wp:positionH relativeFrom="column">
              <wp:posOffset>-48260</wp:posOffset>
            </wp:positionH>
            <wp:positionV relativeFrom="paragraph">
              <wp:posOffset>1265555</wp:posOffset>
            </wp:positionV>
            <wp:extent cx="5943600" cy="6960870"/>
            <wp:effectExtent l="38100" t="38100" r="95250" b="87630"/>
            <wp:wrapTopAndBottom/>
            <wp:docPr id="322971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71124" name="Picture 3229711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087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1E19F2">
        <w:rPr>
          <w:b/>
          <w:color w:val="0070C0"/>
        </w:rPr>
        <w:t xml:space="preserve">Lives in </w:t>
      </w:r>
      <w:proofErr w:type="spellStart"/>
      <w:r w:rsidR="001E19F2">
        <w:rPr>
          <w:b/>
          <w:color w:val="0070C0"/>
        </w:rPr>
        <w:t>Naku</w:t>
      </w:r>
      <w:r w:rsidR="005F0654">
        <w:rPr>
          <w:b/>
          <w:color w:val="0070C0"/>
        </w:rPr>
        <w:t>ru</w:t>
      </w:r>
      <w:proofErr w:type="spellEnd"/>
      <w:r w:rsidR="005F0654">
        <w:rPr>
          <w:b/>
          <w:color w:val="0070C0"/>
        </w:rPr>
        <w:t xml:space="preserve"> </w:t>
      </w:r>
    </w:p>
    <w:p w14:paraId="28CC63E0" w14:textId="77777777" w:rsidR="00550473" w:rsidRDefault="00550473" w:rsidP="00541C41">
      <w:pPr>
        <w:pStyle w:val="ContactInfo"/>
        <w:rPr>
          <w:b/>
          <w:color w:val="0070C0"/>
        </w:rPr>
      </w:pPr>
    </w:p>
    <w:p w14:paraId="36EC95B6" w14:textId="37101D69" w:rsidR="003C6A59" w:rsidRDefault="003C6A59" w:rsidP="00BE6DDC">
      <w:pPr>
        <w:pStyle w:val="Heading4"/>
      </w:pPr>
      <w:r>
        <w:t>My Hob</w:t>
      </w:r>
      <w:r w:rsidR="00F008D5">
        <w:t xml:space="preserve">bies </w:t>
      </w:r>
      <w:r w:rsidR="00BE6DDC">
        <w:t xml:space="preserve">/skills </w:t>
      </w:r>
    </w:p>
    <w:p w14:paraId="767A9E73" w14:textId="1B50A560" w:rsidR="00BE6DDC" w:rsidRDefault="0081796B" w:rsidP="0081796B">
      <w:pPr>
        <w:pStyle w:val="ListParagraph"/>
        <w:numPr>
          <w:ilvl w:val="0"/>
          <w:numId w:val="12"/>
        </w:numPr>
      </w:pPr>
      <w:r>
        <w:t xml:space="preserve">Research </w:t>
      </w:r>
      <w:r w:rsidR="001A55FB">
        <w:t xml:space="preserve">and Innovation </w:t>
      </w:r>
    </w:p>
    <w:p w14:paraId="12408363" w14:textId="62DE496B" w:rsidR="001A55FB" w:rsidRDefault="001A55FB" w:rsidP="0081796B">
      <w:pPr>
        <w:pStyle w:val="ListParagraph"/>
        <w:numPr>
          <w:ilvl w:val="0"/>
          <w:numId w:val="12"/>
        </w:numPr>
      </w:pPr>
      <w:r>
        <w:t xml:space="preserve">Studying </w:t>
      </w:r>
    </w:p>
    <w:p w14:paraId="21CD60B1" w14:textId="0E760558" w:rsidR="003241EB" w:rsidRDefault="003D61FF" w:rsidP="00633A72">
      <w:pPr>
        <w:pStyle w:val="ListParagraph"/>
        <w:numPr>
          <w:ilvl w:val="0"/>
          <w:numId w:val="12"/>
        </w:numPr>
      </w:pPr>
      <w:r>
        <w:t xml:space="preserve">Singing and dancing </w:t>
      </w:r>
    </w:p>
    <w:p w14:paraId="03196503" w14:textId="07ABDA3E" w:rsidR="00633A72" w:rsidRDefault="003101C8" w:rsidP="00633A72">
      <w:pPr>
        <w:pStyle w:val="ListParagraph"/>
        <w:numPr>
          <w:ilvl w:val="0"/>
          <w:numId w:val="12"/>
        </w:numPr>
      </w:pPr>
      <w:r>
        <w:t xml:space="preserve">Playing games </w:t>
      </w:r>
    </w:p>
    <w:p w14:paraId="04097D54" w14:textId="75D4E7E1" w:rsidR="00FB1579" w:rsidRPr="00BE6DDC" w:rsidRDefault="00FB1579" w:rsidP="00633A72">
      <w:pPr>
        <w:pStyle w:val="ListParagraph"/>
        <w:numPr>
          <w:ilvl w:val="0"/>
          <w:numId w:val="12"/>
        </w:numPr>
      </w:pPr>
      <w:r>
        <w:t xml:space="preserve">Spending time with my </w:t>
      </w:r>
      <w:r w:rsidR="002C066E">
        <w:t xml:space="preserve">friends </w:t>
      </w:r>
    </w:p>
    <w:p w14:paraId="4D8F96F0" w14:textId="695799AD" w:rsidR="0059120E" w:rsidRDefault="00C206AC" w:rsidP="00010B89">
      <w:pPr>
        <w:rPr>
          <w:b/>
          <w:color w:val="0070C0"/>
        </w:rPr>
      </w:pPr>
      <w:r>
        <w:rPr>
          <w:b/>
          <w:color w:val="0070C0"/>
        </w:rPr>
        <w:t xml:space="preserve">My Goals </w:t>
      </w:r>
    </w:p>
    <w:p w14:paraId="47EC2098" w14:textId="6731BB08" w:rsidR="00C206AC" w:rsidRDefault="00832FC6" w:rsidP="00832FC6">
      <w:pPr>
        <w:pStyle w:val="ListParagraph"/>
        <w:numPr>
          <w:ilvl w:val="0"/>
          <w:numId w:val="13"/>
        </w:numPr>
        <w:rPr>
          <w:b/>
          <w:color w:val="0070C0"/>
        </w:rPr>
      </w:pPr>
      <w:r>
        <w:rPr>
          <w:b/>
          <w:color w:val="0070C0"/>
        </w:rPr>
        <w:t xml:space="preserve">Finnish school </w:t>
      </w:r>
    </w:p>
    <w:p w14:paraId="6FC5783D" w14:textId="21EE8112" w:rsidR="007A56E4" w:rsidRDefault="007A56E4" w:rsidP="00832FC6">
      <w:pPr>
        <w:pStyle w:val="ListParagraph"/>
        <w:numPr>
          <w:ilvl w:val="0"/>
          <w:numId w:val="13"/>
        </w:numPr>
        <w:rPr>
          <w:b/>
          <w:color w:val="0070C0"/>
        </w:rPr>
      </w:pPr>
      <w:r>
        <w:rPr>
          <w:b/>
          <w:color w:val="0070C0"/>
        </w:rPr>
        <w:t xml:space="preserve">Find a </w:t>
      </w:r>
      <w:r w:rsidR="00AC059A">
        <w:rPr>
          <w:b/>
          <w:color w:val="0070C0"/>
        </w:rPr>
        <w:t xml:space="preserve">genuine job </w:t>
      </w:r>
    </w:p>
    <w:p w14:paraId="707B186E" w14:textId="3E1C38E5" w:rsidR="00622C65" w:rsidRDefault="00155A07" w:rsidP="00155A07">
      <w:pPr>
        <w:pStyle w:val="ListParagraph"/>
        <w:numPr>
          <w:ilvl w:val="0"/>
          <w:numId w:val="13"/>
        </w:numPr>
        <w:rPr>
          <w:b/>
          <w:color w:val="0070C0"/>
        </w:rPr>
      </w:pPr>
      <w:r>
        <w:rPr>
          <w:b/>
          <w:color w:val="0070C0"/>
        </w:rPr>
        <w:t xml:space="preserve">Get married </w:t>
      </w:r>
      <w:r w:rsidR="003A32DC">
        <w:rPr>
          <w:b/>
          <w:color w:val="0070C0"/>
        </w:rPr>
        <w:t xml:space="preserve">&amp; live a peaceful </w:t>
      </w:r>
      <w:r w:rsidR="001313C7">
        <w:rPr>
          <w:b/>
          <w:color w:val="0070C0"/>
        </w:rPr>
        <w:t xml:space="preserve">and happy life together </w:t>
      </w:r>
      <w:r w:rsidR="00507633">
        <w:rPr>
          <w:b/>
          <w:color w:val="0070C0"/>
        </w:rPr>
        <w:t xml:space="preserve">with </w:t>
      </w:r>
      <w:r w:rsidR="007A3CE7">
        <w:rPr>
          <w:b/>
          <w:color w:val="0070C0"/>
        </w:rPr>
        <w:t xml:space="preserve">my husband </w:t>
      </w:r>
    </w:p>
    <w:p w14:paraId="2B456521" w14:textId="3F99E8FE" w:rsidR="001313C7" w:rsidRDefault="003F4F8D" w:rsidP="006E0914">
      <w:pPr>
        <w:pStyle w:val="ListParagraph"/>
      </w:pPr>
      <w:r>
        <w:t xml:space="preserve">            </w:t>
      </w:r>
      <w:r w:rsidR="00B44D14">
        <w:t>@</w:t>
      </w:r>
      <w:r w:rsidR="00C87207">
        <w:t>sethowinoprecio</w:t>
      </w:r>
      <w:r w:rsidR="001E31E9">
        <w:t>us</w:t>
      </w:r>
    </w:p>
    <w:p w14:paraId="25BFAA4F" w14:textId="147B4FBB" w:rsidR="00053D55" w:rsidRDefault="00FE292A" w:rsidP="00FE292A">
      <w:r>
        <w:t>Follow me at:</w:t>
      </w:r>
    </w:p>
    <w:p w14:paraId="104C9CE9" w14:textId="47BA6793" w:rsidR="00FE292A" w:rsidRDefault="000B7697" w:rsidP="00FE292A">
      <w:pPr>
        <w:pStyle w:val="ListParagraph"/>
        <w:numPr>
          <w:ilvl w:val="0"/>
          <w:numId w:val="15"/>
        </w:numPr>
        <w:rPr>
          <w:rStyle w:val="Hyperlink"/>
        </w:rPr>
      </w:pPr>
      <w:r>
        <w:rPr>
          <w:rStyle w:val="Hyperlink"/>
        </w:rPr>
        <w:t xml:space="preserve"> Instagram @caliop </w:t>
      </w:r>
      <w:r w:rsidR="00053177">
        <w:rPr>
          <w:rStyle w:val="Hyperlink"/>
        </w:rPr>
        <w:t>Cruz</w:t>
      </w:r>
    </w:p>
    <w:p w14:paraId="6E14A69B" w14:textId="0B6F7756" w:rsidR="00053177" w:rsidRDefault="00053177" w:rsidP="00FE292A">
      <w:pPr>
        <w:pStyle w:val="ListParagraph"/>
        <w:numPr>
          <w:ilvl w:val="0"/>
          <w:numId w:val="15"/>
        </w:numPr>
        <w:rPr>
          <w:rStyle w:val="Hyperlink"/>
        </w:rPr>
      </w:pPr>
      <w:proofErr w:type="spellStart"/>
      <w:r>
        <w:rPr>
          <w:rStyle w:val="Hyperlink"/>
        </w:rPr>
        <w:t>Tiktok</w:t>
      </w:r>
      <w:proofErr w:type="spellEnd"/>
      <w:r>
        <w:rPr>
          <w:rStyle w:val="Hyperlink"/>
        </w:rPr>
        <w:t xml:space="preserve"> -@seth205</w:t>
      </w:r>
    </w:p>
    <w:p w14:paraId="421AEEAC" w14:textId="3CAB54EE" w:rsidR="00C63D87" w:rsidRDefault="00C63D87" w:rsidP="00FE292A">
      <w:pPr>
        <w:pStyle w:val="ListParagraph"/>
        <w:numPr>
          <w:ilvl w:val="0"/>
          <w:numId w:val="15"/>
        </w:numPr>
        <w:rPr>
          <w:rStyle w:val="Hyperlink"/>
        </w:rPr>
      </w:pPr>
      <w:r>
        <w:rPr>
          <w:rStyle w:val="Hyperlink"/>
        </w:rPr>
        <w:t xml:space="preserve">Facebook </w:t>
      </w:r>
      <w:r w:rsidR="00207F4E">
        <w:rPr>
          <w:rStyle w:val="Hyperlink"/>
        </w:rPr>
        <w:t xml:space="preserve">@ </w:t>
      </w:r>
      <w:proofErr w:type="spellStart"/>
      <w:r w:rsidR="00207F4E">
        <w:rPr>
          <w:rStyle w:val="Hyperlink"/>
        </w:rPr>
        <w:t>caliop</w:t>
      </w:r>
      <w:proofErr w:type="spellEnd"/>
      <w:r w:rsidR="00207F4E">
        <w:rPr>
          <w:rStyle w:val="Hyperlink"/>
        </w:rPr>
        <w:t xml:space="preserve"> </w:t>
      </w:r>
      <w:r w:rsidR="000629B2">
        <w:rPr>
          <w:rStyle w:val="Hyperlink"/>
        </w:rPr>
        <w:t>Cruz</w:t>
      </w:r>
    </w:p>
    <w:p w14:paraId="3E16E7C0" w14:textId="77777777" w:rsidR="00DC188D" w:rsidRPr="00316B42" w:rsidRDefault="00DC188D" w:rsidP="00DC188D">
      <w:pPr>
        <w:pStyle w:val="ListParagraph"/>
        <w:ind w:left="720" w:firstLine="0"/>
        <w:rPr>
          <w:rStyle w:val="Hyperlink"/>
          <w:color w:val="C2869C" w:themeColor="accent6" w:themeTint="99"/>
        </w:rPr>
      </w:pPr>
    </w:p>
    <w:p w14:paraId="778F0989" w14:textId="77777777" w:rsidR="000629B2" w:rsidRPr="00B44D14" w:rsidRDefault="000629B2" w:rsidP="000629B2">
      <w:pPr>
        <w:ind w:left="360"/>
        <w:rPr>
          <w:rStyle w:val="Hyperlink"/>
        </w:rPr>
      </w:pPr>
    </w:p>
    <w:sectPr w:rsidR="000629B2" w:rsidRPr="00B44D14" w:rsidSect="00AF161B"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37851" w14:textId="77777777" w:rsidR="00FE23A9" w:rsidRDefault="00FE23A9">
      <w:pPr>
        <w:spacing w:after="0" w:line="240" w:lineRule="auto"/>
      </w:pPr>
      <w:r>
        <w:separator/>
      </w:r>
    </w:p>
  </w:endnote>
  <w:endnote w:type="continuationSeparator" w:id="0">
    <w:p w14:paraId="6D0BF3C8" w14:textId="77777777" w:rsidR="00FE23A9" w:rsidRDefault="00FE2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BE83D1" w14:textId="77777777" w:rsidR="0059120E" w:rsidRDefault="008E2E2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40A6F" w14:textId="77777777" w:rsidR="00FE23A9" w:rsidRDefault="00FE23A9">
      <w:pPr>
        <w:spacing w:after="0" w:line="240" w:lineRule="auto"/>
      </w:pPr>
      <w:r>
        <w:separator/>
      </w:r>
    </w:p>
  </w:footnote>
  <w:footnote w:type="continuationSeparator" w:id="0">
    <w:p w14:paraId="64F574F6" w14:textId="77777777" w:rsidR="00FE23A9" w:rsidRDefault="00FE2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1EFCD" w14:textId="77777777" w:rsidR="0059120E" w:rsidRDefault="008E2E2A">
    <w:pPr>
      <w:pStyle w:val="Header"/>
    </w:pPr>
    <w:r>
      <w:rPr>
        <w:noProof/>
        <w:lang w:eastAsia="zh-TW" w:bidi="hi-IN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9E181F7" wp14:editId="3B43B76C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723B1C4C" id="Group 4" o:spid="_x0000_s1026" alt="Title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">
              <v:rect id="Rectangle 2" o:spid="_x0000_s1027" style="position:absolute;width:32004;height:192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" fillcolor="#4b3a2e [3215]" stroked="f" strokeweight="1pt"/>
              <v:rect id="Rectangle 3" o:spid="_x0000_s1028" style="position:absolute;top:99648;width:32004;height:91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74D98" w14:textId="77777777" w:rsidR="0059120E" w:rsidRDefault="008E2E2A">
    <w:pPr>
      <w:pStyle w:val="Header"/>
    </w:pPr>
    <w:r>
      <w:rPr>
        <w:noProof/>
        <w:lang w:eastAsia="zh-TW" w:bidi="hi-IN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FE08A25" wp14:editId="54207419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6AE4B5B7" id="Group 5" o:spid="_x0000_s1026" alt="Title: Background graphic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">
              <v:rect id="Rectangle 6" o:spid="_x0000_s1027" style="position:absolute;width:32004;height:192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" fillcolor="#4b3a2e [3215]" stroked="f" strokeweight="1pt"/>
              <v:rect id="Rectangle 7" o:spid="_x0000_s1028" style="position:absolute;top:99648;width:32004;height:91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&#13;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5E1853"/>
    <w:multiLevelType w:val="hybridMultilevel"/>
    <w:tmpl w:val="DB888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B07166"/>
    <w:multiLevelType w:val="hybridMultilevel"/>
    <w:tmpl w:val="58C859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1877DF"/>
    <w:multiLevelType w:val="hybridMultilevel"/>
    <w:tmpl w:val="D42E7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B222FD"/>
    <w:multiLevelType w:val="hybridMultilevel"/>
    <w:tmpl w:val="FFBEC8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FC7036"/>
    <w:multiLevelType w:val="hybridMultilevel"/>
    <w:tmpl w:val="0EC2A1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612573">
    <w:abstractNumId w:val="9"/>
  </w:num>
  <w:num w:numId="2" w16cid:durableId="55931424">
    <w:abstractNumId w:val="7"/>
  </w:num>
  <w:num w:numId="3" w16cid:durableId="1381051736">
    <w:abstractNumId w:val="6"/>
  </w:num>
  <w:num w:numId="4" w16cid:durableId="492993536">
    <w:abstractNumId w:val="5"/>
  </w:num>
  <w:num w:numId="5" w16cid:durableId="946733387">
    <w:abstractNumId w:val="4"/>
  </w:num>
  <w:num w:numId="6" w16cid:durableId="895700103">
    <w:abstractNumId w:val="8"/>
  </w:num>
  <w:num w:numId="7" w16cid:durableId="2126339354">
    <w:abstractNumId w:val="3"/>
  </w:num>
  <w:num w:numId="8" w16cid:durableId="1331982513">
    <w:abstractNumId w:val="2"/>
  </w:num>
  <w:num w:numId="9" w16cid:durableId="1451705404">
    <w:abstractNumId w:val="1"/>
  </w:num>
  <w:num w:numId="10" w16cid:durableId="520626111">
    <w:abstractNumId w:val="0"/>
  </w:num>
  <w:num w:numId="11" w16cid:durableId="548877885">
    <w:abstractNumId w:val="13"/>
  </w:num>
  <w:num w:numId="12" w16cid:durableId="266545067">
    <w:abstractNumId w:val="10"/>
  </w:num>
  <w:num w:numId="13" w16cid:durableId="514002229">
    <w:abstractNumId w:val="12"/>
  </w:num>
  <w:num w:numId="14" w16cid:durableId="401753052">
    <w:abstractNumId w:val="14"/>
  </w:num>
  <w:num w:numId="15" w16cid:durableId="230203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proofState w:spelling="clean"/>
  <w:attachedTemplate r:id="rId1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DE1"/>
    <w:rsid w:val="00010B89"/>
    <w:rsid w:val="00053177"/>
    <w:rsid w:val="00053D55"/>
    <w:rsid w:val="000629B2"/>
    <w:rsid w:val="0007553F"/>
    <w:rsid w:val="00095287"/>
    <w:rsid w:val="000B637F"/>
    <w:rsid w:val="000B7697"/>
    <w:rsid w:val="000C1D3E"/>
    <w:rsid w:val="000F0C13"/>
    <w:rsid w:val="0012606B"/>
    <w:rsid w:val="001313C7"/>
    <w:rsid w:val="00155A07"/>
    <w:rsid w:val="00170C5B"/>
    <w:rsid w:val="00170C83"/>
    <w:rsid w:val="001A55FB"/>
    <w:rsid w:val="001E19F2"/>
    <w:rsid w:val="001E31E9"/>
    <w:rsid w:val="001F0FFE"/>
    <w:rsid w:val="002064F8"/>
    <w:rsid w:val="00207F4E"/>
    <w:rsid w:val="00223537"/>
    <w:rsid w:val="0022512B"/>
    <w:rsid w:val="00240646"/>
    <w:rsid w:val="002511A5"/>
    <w:rsid w:val="002A39F9"/>
    <w:rsid w:val="002A456F"/>
    <w:rsid w:val="002C066E"/>
    <w:rsid w:val="002E15CB"/>
    <w:rsid w:val="002F49A1"/>
    <w:rsid w:val="003101C8"/>
    <w:rsid w:val="00316B42"/>
    <w:rsid w:val="003241EB"/>
    <w:rsid w:val="003243C6"/>
    <w:rsid w:val="00345032"/>
    <w:rsid w:val="00372C5B"/>
    <w:rsid w:val="00397350"/>
    <w:rsid w:val="003A32DC"/>
    <w:rsid w:val="003A52A4"/>
    <w:rsid w:val="003C6A59"/>
    <w:rsid w:val="003D61FF"/>
    <w:rsid w:val="003D7205"/>
    <w:rsid w:val="003F4F8D"/>
    <w:rsid w:val="00450315"/>
    <w:rsid w:val="00487396"/>
    <w:rsid w:val="004B6AAA"/>
    <w:rsid w:val="004D4939"/>
    <w:rsid w:val="00507633"/>
    <w:rsid w:val="00541C41"/>
    <w:rsid w:val="00550473"/>
    <w:rsid w:val="0059120E"/>
    <w:rsid w:val="005A4694"/>
    <w:rsid w:val="005F0654"/>
    <w:rsid w:val="00602B22"/>
    <w:rsid w:val="00622C65"/>
    <w:rsid w:val="00633A72"/>
    <w:rsid w:val="00651AD1"/>
    <w:rsid w:val="006E0914"/>
    <w:rsid w:val="00740C49"/>
    <w:rsid w:val="00765114"/>
    <w:rsid w:val="00784513"/>
    <w:rsid w:val="00786163"/>
    <w:rsid w:val="007A3CE7"/>
    <w:rsid w:val="007A56E4"/>
    <w:rsid w:val="007D10C0"/>
    <w:rsid w:val="007D13ED"/>
    <w:rsid w:val="007D461C"/>
    <w:rsid w:val="007D6D90"/>
    <w:rsid w:val="0081796B"/>
    <w:rsid w:val="00832FC6"/>
    <w:rsid w:val="00833BF2"/>
    <w:rsid w:val="00875904"/>
    <w:rsid w:val="0088498C"/>
    <w:rsid w:val="008C23DB"/>
    <w:rsid w:val="008D65EB"/>
    <w:rsid w:val="008E2E2A"/>
    <w:rsid w:val="008E4835"/>
    <w:rsid w:val="008F1AC3"/>
    <w:rsid w:val="009032A9"/>
    <w:rsid w:val="00910056"/>
    <w:rsid w:val="00911752"/>
    <w:rsid w:val="009250D3"/>
    <w:rsid w:val="00991D4F"/>
    <w:rsid w:val="00994340"/>
    <w:rsid w:val="009B608F"/>
    <w:rsid w:val="009B6B3A"/>
    <w:rsid w:val="00A40B1D"/>
    <w:rsid w:val="00A56423"/>
    <w:rsid w:val="00A91E4A"/>
    <w:rsid w:val="00AB0930"/>
    <w:rsid w:val="00AC059A"/>
    <w:rsid w:val="00AC434A"/>
    <w:rsid w:val="00AE2277"/>
    <w:rsid w:val="00AF161B"/>
    <w:rsid w:val="00B04CCC"/>
    <w:rsid w:val="00B077E1"/>
    <w:rsid w:val="00B27C18"/>
    <w:rsid w:val="00B44D14"/>
    <w:rsid w:val="00B742BB"/>
    <w:rsid w:val="00B75CF9"/>
    <w:rsid w:val="00B760B1"/>
    <w:rsid w:val="00BB50E9"/>
    <w:rsid w:val="00BB7958"/>
    <w:rsid w:val="00BD59A1"/>
    <w:rsid w:val="00BE6DDC"/>
    <w:rsid w:val="00C206AC"/>
    <w:rsid w:val="00C27C04"/>
    <w:rsid w:val="00C50DE1"/>
    <w:rsid w:val="00C5667F"/>
    <w:rsid w:val="00C61ABF"/>
    <w:rsid w:val="00C63D87"/>
    <w:rsid w:val="00C87207"/>
    <w:rsid w:val="00D10119"/>
    <w:rsid w:val="00D22A25"/>
    <w:rsid w:val="00D262B8"/>
    <w:rsid w:val="00DB3509"/>
    <w:rsid w:val="00DC188D"/>
    <w:rsid w:val="00DD209A"/>
    <w:rsid w:val="00DE2F0D"/>
    <w:rsid w:val="00E0774D"/>
    <w:rsid w:val="00E17716"/>
    <w:rsid w:val="00E71133"/>
    <w:rsid w:val="00EA7D56"/>
    <w:rsid w:val="00EB7ABE"/>
    <w:rsid w:val="00EF4B40"/>
    <w:rsid w:val="00F008D5"/>
    <w:rsid w:val="00F05672"/>
    <w:rsid w:val="00F34FDE"/>
    <w:rsid w:val="00F70B0A"/>
    <w:rsid w:val="00F8340F"/>
    <w:rsid w:val="00F84142"/>
    <w:rsid w:val="00FA2D0D"/>
    <w:rsid w:val="00FB1579"/>
    <w:rsid w:val="00FE23A9"/>
    <w:rsid w:val="00FE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8D0864"/>
  <w15:chartTrackingRefBased/>
  <w15:docId w15:val="{69253B14-C281-FB49-B4FD-6C6BDDD37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F0D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yperlink">
    <w:name w:val="Hyperlink"/>
    <w:basedOn w:val="DefaultParagraphFont"/>
    <w:uiPriority w:val="99"/>
    <w:unhideWhenUsed/>
    <w:rsid w:val="00345032"/>
    <w:rPr>
      <w:color w:val="3D859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0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rendapamela180@gmail.com" TargetMode="Externa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Brendapamela180@gmail.comM" TargetMode="External" /><Relationship Id="rId12" Type="http://schemas.openxmlformats.org/officeDocument/2006/relationships/header" Target="header2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0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image" Target="media/image1.jpeg" /><Relationship Id="rId14" Type="http://schemas.openxmlformats.org/officeDocument/2006/relationships/theme" Target="theme/theme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0F1CEA47-9600-9C46-A3AD-41CDA9D3056C%7dtf50002038.dotx" TargetMode="External" 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%7b0F1CEA47-9600-9C46-A3AD-41CDA9D3056C%7dtf50002038.dotx</Template>
  <TotalTime>2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Owino</dc:creator>
  <cp:keywords/>
  <dc:description/>
  <cp:lastModifiedBy>Seth Owino</cp:lastModifiedBy>
  <cp:revision>2</cp:revision>
  <dcterms:created xsi:type="dcterms:W3CDTF">2025-11-20T08:16:00Z</dcterms:created>
  <dcterms:modified xsi:type="dcterms:W3CDTF">2025-11-20T08:16:00Z</dcterms:modified>
</cp:coreProperties>
</file>